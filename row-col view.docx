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54360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9212580</wp:posOffset>
                </wp:positionV>
                <wp:extent cx="5808345" cy="739140"/>
                <wp:effectExtent l="0" t="0" r="0" b="0"/>
                <wp:wrapNone/>
                <wp:docPr id="8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73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BF95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1B31F32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  <w:r>
                              <w:rPr>
                                <w:rFonts w:hint="eastAsia" w:ascii="Arial" w:hAnsi="Arial" w:cs="Arial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37.4pt;margin-top:725.4pt;height:58.2pt;width:457.35pt;z-index:251673600;mso-width-relative:page;mso-height-relative:page;" filled="f" stroked="f" coordsize="21600,21600" o:gfxdata="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RDiG90AAAAM&#10;AQAADwAAAAAAAAABACAAAAAiAAAAZHJzL2Rvd25yZXYueG1sUEsBAhQAFAAAAAgAh07iQCnxFs6l&#10;AQAAPAMAAA4AAAAAAAAAAQAgAAAAL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0BF95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1B31F32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  <w:r>
                        <w:rPr>
                          <w:rFonts w:hint="eastAsia" w:ascii="Arial" w:hAnsi="Arial" w:cs="Arial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5144770</wp:posOffset>
                </wp:positionH>
                <wp:positionV relativeFrom="paragraph">
                  <wp:posOffset>2310130</wp:posOffset>
                </wp:positionV>
                <wp:extent cx="1955800" cy="2254250"/>
                <wp:effectExtent l="0" t="0" r="0" b="0"/>
                <wp:wrapNone/>
                <wp:docPr id="4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7E5A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37081F6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</w:p>
                          <w:p w14:paraId="50CF09F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  <w:p w14:paraId="71B8AD6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77B21AE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316043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183210F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995BD0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405.1pt;margin-top:181.9pt;height:177.5pt;width:154pt;z-index:251669504;mso-width-relative:page;mso-height-relative:page;" filled="f" stroked="f" coordsize="21600,21600" o:gfxdata="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oQ+r7bAAAADAEA&#10;AA8AAAAAAAAAAQAgAAAAIgAAAGRycy9kb3ducmV2LnhtbFBLAQIUABQAAAAIAIdO4kCkdPRI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4D7E5A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/>
                          <w:b w:val="0"/>
                          <w:bCs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37081F6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</w:p>
                    <w:p w14:paraId="50CF09F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  <w:p w14:paraId="71B8AD6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77B21AE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6316043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4183210F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1995BD0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2310130</wp:posOffset>
                </wp:positionV>
                <wp:extent cx="1955800" cy="2254250"/>
                <wp:effectExtent l="0" t="0" r="0" b="0"/>
                <wp:wrapNone/>
                <wp:docPr id="2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7408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7CEF7B3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</w:p>
                          <w:p w14:paraId="459E36C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  <w:p w14:paraId="63F14B9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CE1AAE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1A4CB1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27521F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577070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219.4pt;margin-top:181.9pt;height:177.5pt;width:154pt;z-index:251668480;mso-width-relative:page;mso-height-relative:page;" filled="f" stroked="f" coordsize="21600,21600" o:gfxdata="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zTwLltoAAAALAQAA&#10;DwAAAAAAAAABACAAAAAiAAAAZHJzL2Rvd25yZXYueG1sUEsBAhQAFAAAAAgAh07iQAnTmp2lAQAA&#10;PQMAAA4AAAAAAAAAAQAgAAAAKQ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C27408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/>
                          <w:b w:val="0"/>
                          <w:bCs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7CEF7B3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</w:p>
                    <w:p w14:paraId="459E36C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  <w:p w14:paraId="63F14B9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5CE1AAE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61A4CB1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427521F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4577070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6028690</wp:posOffset>
                </wp:positionV>
                <wp:extent cx="1955800" cy="2254250"/>
                <wp:effectExtent l="0" t="0" r="0" b="0"/>
                <wp:wrapNone/>
                <wp:docPr id="7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BAF54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6B9F832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</w:p>
                          <w:p w14:paraId="23D06F3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  <w:p w14:paraId="2A21E12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F3F494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FD7180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04080C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7AEEFB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33.7pt;margin-top:474.7pt;height:177.5pt;width:154pt;z-index:251670528;mso-width-relative:page;mso-height-relative:page;" filled="f" stroked="f" coordsize="21600,21600" o:gfxdata="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N4UpfLbAAAACwEA&#10;AA8AAAAAAAAAAQAgAAAAIgAAAGRycy9kb3ducmV2LnhtbFBLAQIUABQAAAAIAIdO4kBSpPvP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BAF54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/>
                          <w:b w:val="0"/>
                          <w:bCs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6B9F832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</w:p>
                    <w:p w14:paraId="23D06F3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  <w:p w14:paraId="2A21E12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3F3F494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0FD7180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604080C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07AEEFB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5144770</wp:posOffset>
                </wp:positionH>
                <wp:positionV relativeFrom="paragraph">
                  <wp:posOffset>6028690</wp:posOffset>
                </wp:positionV>
                <wp:extent cx="1955800" cy="2254250"/>
                <wp:effectExtent l="0" t="0" r="0" b="0"/>
                <wp:wrapNone/>
                <wp:docPr id="5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452F9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6E658BA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</w:p>
                          <w:p w14:paraId="5A70ABF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  <w:p w14:paraId="5DA86E0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2F895A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A039B7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EA950C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8FA0F0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405.1pt;margin-top:474.7pt;height:177.5pt;width:154pt;z-index:251672576;mso-width-relative:page;mso-height-relative:page;" filled="f" stroked="f" coordsize="21600,21600" o:gfxdata="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+o8C43AAAAA0B&#10;AAAPAAAAAAAAAAEAIAAAACIAAABkcnMvZG93bnJldi54bWxQSwECFAAUAAAACACHTuJAycYhg6UB&#10;AAA9AwAADgAAAAAAAAABACAAAAAr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4452F9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/>
                          <w:b w:val="0"/>
                          <w:bCs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6E658BA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</w:p>
                    <w:p w14:paraId="5A70ABF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  <w:p w14:paraId="5DA86E0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42F895AE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5A039B7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1EA950C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38FA0F0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6028690</wp:posOffset>
                </wp:positionV>
                <wp:extent cx="1955800" cy="2254250"/>
                <wp:effectExtent l="0" t="0" r="0" b="0"/>
                <wp:wrapNone/>
                <wp:docPr id="6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9C8E1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3EE50F1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</w:p>
                          <w:p w14:paraId="23F0000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  <w:p w14:paraId="4328238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36D946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3F9BE3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8B1C28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AB2306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219.4pt;margin-top:474.7pt;height:177.5pt;width:154pt;z-index:251671552;mso-width-relative:page;mso-height-relative:page;" filled="f" stroked="f" coordsize="21600,21600" o:gfxdata="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yG+zq3AAAAAwB&#10;AAAPAAAAAAAAAAEAIAAAACIAAABkcnMvZG93bnJldi54bWxQSwECFAAUAAAACACHTuJAPxYuBKUB&#10;AAA9AwAADgAAAAAAAAABACAAAAAr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9C8E1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/>
                          <w:b w:val="0"/>
                          <w:bCs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3EE50F1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</w:p>
                    <w:p w14:paraId="23F0000E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  <w:p w14:paraId="4328238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136D946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63F9BE3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58B1C28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1AB2306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2310130</wp:posOffset>
                </wp:positionV>
                <wp:extent cx="1955800" cy="2254250"/>
                <wp:effectExtent l="0" t="0" r="0" b="0"/>
                <wp:wrapNone/>
                <wp:docPr id="3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B62FE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Learning does not stop if a man lives</w:t>
                            </w:r>
                          </w:p>
                          <w:p w14:paraId="096A612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</w:t>
                            </w:r>
                          </w:p>
                          <w:p w14:paraId="4293D17F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  <w:t>use it.</w:t>
                            </w:r>
                          </w:p>
                          <w:p w14:paraId="02D43B6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F7F7FA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95A254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75FABE1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DF326A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/>
                              <w:jc w:val="left"/>
                              <w:textAlignment w:val="auto"/>
                              <w:rPr>
                                <w:rFonts w:hint="default" w:ascii="Arial" w:hAnsi="Arial" w:cs="Arial" w:eastAsiaTheme="minorEastAsia"/>
                                <w:b w:val="0"/>
                                <w:bCs/>
                                <w:color w:val="auto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1" o:spid="_x0000_s1026" o:spt="1" style="position:absolute;left:0pt;margin-left:33.7pt;margin-top:181.9pt;height:177.5pt;width:154pt;z-index:251667456;mso-width-relative:page;mso-height-relative:page;" filled="f" stroked="f" coordsize="21600,21600" o:gfxdata="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GmdDaNoAAAAKAQAA&#10;DwAAAAAAAAABACAAAAAiAAAAZHJzL2Rvd25yZXYueG1sUEsBAhQAFAAAAAgAh07iQGRhT1alAQAA&#10;PQMAAA4AAAAAAAAAAQAgAAAAKQ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B62FE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/>
                          <w:b w:val="0"/>
                          <w:bCs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Learning does not stop if a man lives</w:t>
                      </w:r>
                    </w:p>
                    <w:p w14:paraId="096A612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unless his learning power atrophies because he does not</w:t>
                      </w:r>
                    </w:p>
                    <w:p w14:paraId="4293D17F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  <w:t>use it.</w:t>
                      </w:r>
                    </w:p>
                    <w:p w14:paraId="02D43B6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3F7F7FA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295A254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75FABE1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  <w:p w14:paraId="1DF326AE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/>
                        <w:jc w:val="left"/>
                        <w:textAlignment w:val="auto"/>
                        <w:rPr>
                          <w:rFonts w:hint="default" w:ascii="Arial" w:hAnsi="Arial" w:cs="Arial" w:eastAsiaTheme="minorEastAsia"/>
                          <w:b w:val="0"/>
                          <w:bCs/>
                          <w:color w:val="auto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8942070</wp:posOffset>
                </wp:positionV>
                <wp:extent cx="1088390" cy="276860"/>
                <wp:effectExtent l="0" t="0" r="0" b="0"/>
                <wp:wrapNone/>
                <wp:docPr id="67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3394C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57.05pt;margin-top:704.1pt;height:21.8pt;width:85.7pt;mso-wrap-style:none;z-index:251666432;mso-width-relative:page;mso-height-relative:page;" filled="f" stroked="f" coordsize="21600,21600" o:gfxdata="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1cPkL2QAAAA0BAAAPAAAA&#10;AAAAAAEAIAAAACIAAABkcnMvZG93bnJldi54bWxQSwECFAAUAAAACACHTuJAH63wIKIBAAA6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C93394C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5527675</wp:posOffset>
                </wp:positionH>
                <wp:positionV relativeFrom="paragraph">
                  <wp:posOffset>5295900</wp:posOffset>
                </wp:positionV>
                <wp:extent cx="1088390" cy="276860"/>
                <wp:effectExtent l="0" t="0" r="0" b="0"/>
                <wp:wrapNone/>
                <wp:docPr id="66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6582E2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435.25pt;margin-top:417pt;height:21.8pt;width:85.7pt;mso-wrap-style:none;z-index:251665408;mso-width-relative:page;mso-height-relative:page;" filled="f" stroked="f" coordsize="21600,21600" o:gfxdata="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/lnkB2QAAAAwBAAAPAAAA&#10;AAAAAAEAIAAAACIAAABkcnMvZG93bnJldi54bWxQSwECFAAUAAAACACHTuJAJiujDKIBAAA6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C6582E2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5309235</wp:posOffset>
                </wp:positionV>
                <wp:extent cx="1088390" cy="276860"/>
                <wp:effectExtent l="0" t="0" r="0" b="0"/>
                <wp:wrapNone/>
                <wp:docPr id="65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6869BE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246.65pt;margin-top:418.05pt;height:21.8pt;width:85.7pt;mso-wrap-style:none;z-index:251664384;mso-width-relative:page;mso-height-relative:page;" filled="f" stroked="f" coordsize="21600,21600" o:gfxdata="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bDTD3aAAAACwEAAA8A&#10;AAAAAAAAAQAgAAAAIgAAAGRycy9kb3ducmV2LnhtbFBLAQIUABQAAAAIAIdO4kBtoVd4owEAADoD&#10;AAAOAAAAAAAAAAEAIAAAACk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96869BE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5309235</wp:posOffset>
                </wp:positionV>
                <wp:extent cx="1088390" cy="276860"/>
                <wp:effectExtent l="0" t="0" r="0" b="0"/>
                <wp:wrapNone/>
                <wp:docPr id="6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5655C8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55.95pt;margin-top:418.05pt;height:21.8pt;width:85.7pt;mso-wrap-style:none;z-index:251663360;mso-width-relative:page;mso-height-relative:page;" filled="f" stroked="f" coordsize="21600,21600" o:gfxdata="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RwczP2QAAAAsBAAAPAAAA&#10;AAAAAAEAIAAAACIAAABkcnMvZG93bnJldi54bWxQSwECFAAUAAAACACHTuJAVCcEVKIBAAA6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25655C8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5473065</wp:posOffset>
                </wp:positionH>
                <wp:positionV relativeFrom="paragraph">
                  <wp:posOffset>1689100</wp:posOffset>
                </wp:positionV>
                <wp:extent cx="1088390" cy="276860"/>
                <wp:effectExtent l="0" t="0" r="0" b="0"/>
                <wp:wrapNone/>
                <wp:docPr id="63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388956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430.95pt;margin-top:133pt;height:21.8pt;width:85.7pt;mso-wrap-style:none;z-index:251662336;mso-width-relative:page;mso-height-relative:page;" filled="f" stroked="f" coordsize="21600,21600" o:gfxdata="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lxsTedoAAAAMAQAADwAA&#10;AAAAAAABACAAAAAiAAAAZHJzL2Rvd25yZXYueG1sUEsBAhQAFAAAAAgAh07iQPu1vpGiAQAAOg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388956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1703070</wp:posOffset>
                </wp:positionV>
                <wp:extent cx="1088390" cy="276860"/>
                <wp:effectExtent l="0" t="0" r="0" b="0"/>
                <wp:wrapNone/>
                <wp:docPr id="62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6CA6A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245.6pt;margin-top:134.1pt;height:21.8pt;width:85.7pt;mso-wrap-style:none;z-index:251661312;mso-width-relative:page;mso-height-relative:page;" filled="f" stroked="f" coordsize="21600,21600" o:gfxdata="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F6GaO2QAAAAsBAAAPAAAA&#10;AAAAAAEAIAAAACIAAABkcnMvZG93bnJldi54bWxQSwECFAAUAAAACACHTuJAwjPtvaIBAAA6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AB6CA6A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1700530</wp:posOffset>
                </wp:positionV>
                <wp:extent cx="1088390" cy="276860"/>
                <wp:effectExtent l="0" t="0" r="0" b="0"/>
                <wp:wrapNone/>
                <wp:docPr id="95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760" cy="2769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8CDF60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ajorEastAsia"/>
                                <w:b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Book Name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58.95pt;margin-top:133.9pt;height:21.8pt;width:85.7pt;mso-wrap-style:none;z-index:251660288;mso-width-relative:page;mso-height-relative:page;" filled="f" stroked="f" coordsize="21600,21600" o:gfxdata="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GknrC2QAAAAsBAAAPAAAA&#10;AAAAAAEAIAAAACIAAABkcnMvZG93bnJldi54bWxQSwECFAAUAAAACACHTuJASHLZA6IBAAA6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F8CDF60">
                      <w:pPr>
                        <w:pStyle w:val="6"/>
                        <w:kinsoku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ajorEastAsia"/>
                          <w:b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Book Name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843280</wp:posOffset>
                </wp:positionV>
                <wp:extent cx="5818505" cy="459105"/>
                <wp:effectExtent l="0" t="0" r="0" b="0"/>
                <wp:wrapNone/>
                <wp:docPr id="3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612" cy="459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8E42F">
                            <w:pPr>
                              <w:pStyle w:val="6"/>
                              <w:kinsoku/>
                              <w:spacing w:line="300" w:lineRule="exact"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Learning does not stop if a man lives</w:t>
                            </w:r>
                          </w:p>
                          <w:p w14:paraId="11E6CC0A">
                            <w:pPr>
                              <w:pStyle w:val="6"/>
                              <w:kinsoku/>
                              <w:spacing w:line="300" w:lineRule="exact"/>
                              <w:ind w:left="0"/>
                              <w:jc w:val="center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 w:eastAsiaTheme="minorEastAsia"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</w:rPr>
                              <w:t>unless his learning power atrophies because he does not use it.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6" o:spt="1" style="position:absolute;left:0pt;margin-left:68.55pt;margin-top:66.4pt;height:36.15pt;width:458.15pt;z-index:251659264;mso-width-relative:page;mso-height-relative:page;" filled="f" stroked="f" coordsize="21600,21600" o:gfxdata="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FuidV/YAAAADAEAAA8A&#10;AAAAAAAAAQAgAAAAIgAAAGRycy9kb3ducmV2LnhtbFBLAQIUABQAAAAIAIdO4kBMkMripQEAADwD&#10;AAAOAAAAAAAAAAEAIAAAACc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088E42F">
                      <w:pPr>
                        <w:pStyle w:val="6"/>
                        <w:kinsoku/>
                        <w:spacing w:line="300" w:lineRule="exact"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Learning does not stop if a man lives</w:t>
                      </w:r>
                    </w:p>
                    <w:p w14:paraId="11E6CC0A">
                      <w:pPr>
                        <w:pStyle w:val="6"/>
                        <w:kinsoku/>
                        <w:spacing w:line="300" w:lineRule="exact"/>
                        <w:ind w:left="0"/>
                        <w:jc w:val="center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 w:eastAsiaTheme="minorEastAsia"/>
                          <w:color w:val="808080" w:themeColor="background1" w:themeShade="80"/>
                          <w:kern w:val="24"/>
                          <w:sz w:val="21"/>
                          <w:szCs w:val="21"/>
                        </w:rPr>
                        <w:t>unless his learning power atrophies because he does not use it.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0" w:right="1800" w:bottom="0" w:left="0" w:header="0" w:footer="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EE67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FB9AF"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-12700</wp:posOffset>
          </wp:positionV>
          <wp:extent cx="7560310" cy="10692130"/>
          <wp:effectExtent l="0" t="0" r="2540" b="13970"/>
          <wp:wrapNone/>
          <wp:docPr id="1" name="图片 1" descr="E:\SynologyDrive\工作相关内容\上传惠芳\18稻壳要做的一些东西\海外PPT-PPT内容调研\四月份\世界读书日海报20张new\世界读书日海报20张new - 副本\16.jpg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E:\SynologyDrive\工作相关内容\上传惠芳\18稻壳要做的一些东西\海外PPT-PPT内容调研\四月份\世界读书日海报20张new\世界读书日海报20张new - 副本\16.jpg16"/>
                  <pic:cNvPicPr>
                    <a:picLocks noChangeAspect="1"/>
                  </pic:cNvPicPr>
                </pic:nvPicPr>
                <pic:blipFill>
                  <a:blip r:embed="rId1"/>
                  <a:srcRect l="-6" r="6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7782E"/>
    <w:rsid w:val="02B50EC7"/>
    <w:rsid w:val="10416283"/>
    <w:rsid w:val="10DF104C"/>
    <w:rsid w:val="23A54A11"/>
    <w:rsid w:val="24FF5534"/>
    <w:rsid w:val="2EF7782E"/>
    <w:rsid w:val="340F4811"/>
    <w:rsid w:val="44122CF3"/>
    <w:rsid w:val="4C7F5534"/>
    <w:rsid w:val="53D42AFC"/>
    <w:rsid w:val="5A004406"/>
    <w:rsid w:val="6A507FD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AKIB17\AppData\Roaming\kingsoft\office6\templates\download\a2446044\Creative%20Colorful%20Book%20List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Creative Colorful Book List.docx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2025-08-30T16:32:00Z</dcterms:created>
  <dc:creator>SRAKIB17</dc:creator>
  <cp:lastModifiedBy>MD RAKIBUL ISLAM RAKIB</cp:lastModifiedBy>
  <dcterms:modified xsi:type="dcterms:W3CDTF">2025-12-10T07:29:36Z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30FAA6F991D84EB48CBDCF83DD99E8B5_11</vt:lpwstr>
  </property>
</Properties>
</file>